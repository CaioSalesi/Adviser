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55"/>
        <w:gridCol w:w="3280"/>
        <w:gridCol w:w="1823"/>
        <w:gridCol w:w="3255"/>
      </w:tblGrid>
      <w:tr w:rsidR="004230D5" w:rsidTr="007A0D69">
        <w:tc>
          <w:tcPr>
            <w:tcW w:w="1555" w:type="dxa"/>
          </w:tcPr>
          <w:p w:rsidR="004230D5" w:rsidRDefault="004230D5" w:rsidP="007A0D69">
            <w:pPr>
              <w:ind w:right="-1"/>
            </w:pPr>
            <w:r>
              <w:t>Nome</w:t>
            </w:r>
          </w:p>
        </w:tc>
        <w:tc>
          <w:tcPr>
            <w:tcW w:w="8358" w:type="dxa"/>
            <w:gridSpan w:val="3"/>
          </w:tcPr>
          <w:p w:rsidR="004230D5" w:rsidRDefault="00F33CE9" w:rsidP="007A0D69">
            <w:pPr>
              <w:ind w:right="-1"/>
            </w:pPr>
            <w:r>
              <w:t>Caio Vinícius Salesi</w:t>
            </w:r>
          </w:p>
        </w:tc>
      </w:tr>
      <w:tr w:rsidR="00457126" w:rsidTr="007A0D69">
        <w:tc>
          <w:tcPr>
            <w:tcW w:w="1555" w:type="dxa"/>
          </w:tcPr>
          <w:p w:rsidR="00457126" w:rsidRDefault="00457126" w:rsidP="007A0D69">
            <w:pPr>
              <w:ind w:right="-1"/>
            </w:pPr>
            <w:r>
              <w:t>E-mail</w:t>
            </w:r>
          </w:p>
        </w:tc>
        <w:tc>
          <w:tcPr>
            <w:tcW w:w="8358" w:type="dxa"/>
            <w:gridSpan w:val="3"/>
          </w:tcPr>
          <w:p w:rsidR="00457126" w:rsidRDefault="00F33CE9" w:rsidP="007A0D69">
            <w:pPr>
              <w:ind w:right="-1"/>
            </w:pPr>
            <w:hyperlink r:id="rId10" w:history="1">
              <w:r w:rsidRPr="00EE3814">
                <w:rPr>
                  <w:rStyle w:val="Hyperlink"/>
                </w:rPr>
                <w:t>cvsalarc@gmail.com</w:t>
              </w:r>
            </w:hyperlink>
            <w:r>
              <w:t xml:space="preserve"> / caio.salesi@progen.com.br</w:t>
            </w:r>
          </w:p>
        </w:tc>
      </w:tr>
      <w:tr w:rsidR="004230D5" w:rsidTr="007A0D69">
        <w:tc>
          <w:tcPr>
            <w:tcW w:w="1555" w:type="dxa"/>
          </w:tcPr>
          <w:p w:rsidR="004230D5" w:rsidRDefault="004230D5" w:rsidP="007A0D69">
            <w:pPr>
              <w:ind w:right="-1"/>
            </w:pPr>
            <w:r>
              <w:t>Data Início</w:t>
            </w:r>
          </w:p>
        </w:tc>
        <w:tc>
          <w:tcPr>
            <w:tcW w:w="3280" w:type="dxa"/>
          </w:tcPr>
          <w:p w:rsidR="004230D5" w:rsidRDefault="00F33CE9" w:rsidP="007A0D69">
            <w:pPr>
              <w:ind w:right="-1"/>
            </w:pPr>
            <w:r>
              <w:t>18.04.2023</w:t>
            </w:r>
          </w:p>
        </w:tc>
        <w:tc>
          <w:tcPr>
            <w:tcW w:w="1823" w:type="dxa"/>
          </w:tcPr>
          <w:p w:rsidR="004230D5" w:rsidRDefault="004230D5" w:rsidP="007A0D69">
            <w:pPr>
              <w:ind w:right="-1"/>
            </w:pPr>
            <w:r>
              <w:t>Data término</w:t>
            </w:r>
          </w:p>
        </w:tc>
        <w:tc>
          <w:tcPr>
            <w:tcW w:w="3255" w:type="dxa"/>
          </w:tcPr>
          <w:p w:rsidR="004230D5" w:rsidRDefault="00F33CE9" w:rsidP="007A0D69">
            <w:pPr>
              <w:ind w:right="-1"/>
            </w:pPr>
            <w:r>
              <w:t>18.07.2024</w:t>
            </w:r>
          </w:p>
        </w:tc>
      </w:tr>
      <w:tr w:rsidR="004230D5" w:rsidTr="007A0D69">
        <w:tc>
          <w:tcPr>
            <w:tcW w:w="9913" w:type="dxa"/>
            <w:gridSpan w:val="4"/>
            <w:shd w:val="clear" w:color="auto" w:fill="BFBFBF" w:themeFill="background1" w:themeFillShade="BF"/>
          </w:tcPr>
          <w:p w:rsidR="004230D5" w:rsidRDefault="004230D5" w:rsidP="007A0D69">
            <w:pPr>
              <w:ind w:right="-1"/>
              <w:jc w:val="center"/>
            </w:pPr>
            <w:r>
              <w:t>Áreas de Interesse</w:t>
            </w:r>
          </w:p>
        </w:tc>
      </w:tr>
      <w:tr w:rsidR="004230D5" w:rsidTr="007A0D69">
        <w:tc>
          <w:tcPr>
            <w:tcW w:w="9913" w:type="dxa"/>
            <w:gridSpan w:val="4"/>
            <w:tcBorders>
              <w:bottom w:val="single" w:sz="4" w:space="0" w:color="auto"/>
            </w:tcBorders>
          </w:tcPr>
          <w:p w:rsidR="004230D5" w:rsidRDefault="00FD24EC" w:rsidP="007A0D69">
            <w:pPr>
              <w:ind w:right="-1"/>
            </w:pPr>
            <w:sdt>
              <w:sdtPr>
                <w:id w:val="-98840103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33CE9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Desenvolvimento em Geral</w:t>
            </w:r>
          </w:p>
          <w:p w:rsidR="004230D5" w:rsidRDefault="00FD24EC" w:rsidP="007A0D69">
            <w:pPr>
              <w:ind w:right="-1"/>
            </w:pPr>
            <w:sdt>
              <w:sdtPr>
                <w:id w:val="-58529539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33CE9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Front End / UX </w:t>
            </w:r>
          </w:p>
          <w:p w:rsidR="004230D5" w:rsidRDefault="00FD24EC" w:rsidP="007A0D69">
            <w:pPr>
              <w:ind w:right="-1"/>
            </w:pPr>
            <w:sdt>
              <w:sdtPr>
                <w:id w:val="72195651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33CE9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BackEnd</w:t>
            </w:r>
          </w:p>
          <w:p w:rsidR="004230D5" w:rsidRDefault="00FD24EC" w:rsidP="007A0D69">
            <w:pPr>
              <w:ind w:right="-1"/>
            </w:pPr>
            <w:sdt>
              <w:sdtPr>
                <w:id w:val="-212013412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33CE9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Banco de Dados</w:t>
            </w:r>
          </w:p>
          <w:p w:rsidR="004230D5" w:rsidRDefault="00FD24EC" w:rsidP="007A0D69">
            <w:pPr>
              <w:ind w:right="-1"/>
            </w:pPr>
            <w:sdt>
              <w:sdtPr>
                <w:id w:val="144156669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33CE9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Análise de dados / BI</w:t>
            </w:r>
          </w:p>
          <w:p w:rsidR="004230D5" w:rsidRDefault="00FD24EC" w:rsidP="007A0D69">
            <w:pPr>
              <w:ind w:right="-1"/>
            </w:pPr>
            <w:sdt>
              <w:sdtPr>
                <w:id w:val="15913107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33CE9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AMS / Sustentação (Requestia)</w:t>
            </w:r>
          </w:p>
          <w:p w:rsidR="004230D5" w:rsidRDefault="00FD24EC" w:rsidP="007A0D69">
            <w:pPr>
              <w:ind w:right="-1"/>
            </w:pPr>
            <w:sdt>
              <w:sdtPr>
                <w:id w:val="-197366498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33CE9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DevOps</w:t>
            </w:r>
          </w:p>
          <w:p w:rsidR="004230D5" w:rsidRDefault="00FD24EC" w:rsidP="007A0D69">
            <w:pPr>
              <w:ind w:right="-1"/>
            </w:pPr>
            <w:sdt>
              <w:sdtPr>
                <w:id w:val="-9316806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230D5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230D5">
              <w:t xml:space="preserve"> Infraestrutura / Redes / SO</w:t>
            </w:r>
          </w:p>
          <w:p w:rsidR="004230D5" w:rsidRDefault="00FD24EC" w:rsidP="007A0D69">
            <w:pPr>
              <w:ind w:right="-1"/>
            </w:pPr>
            <w:sdt>
              <w:sdtPr>
                <w:id w:val="-122066022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230D5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230D5">
              <w:t xml:space="preserve"> SAP</w:t>
            </w:r>
          </w:p>
          <w:p w:rsidR="004230D5" w:rsidRDefault="00FD24EC" w:rsidP="007A0D69">
            <w:pPr>
              <w:ind w:right="-1"/>
            </w:pPr>
            <w:sdt>
              <w:sdtPr>
                <w:id w:val="182177181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33CE9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230D5">
              <w:t xml:space="preserve"> Outros</w:t>
            </w:r>
          </w:p>
        </w:tc>
      </w:tr>
      <w:tr w:rsidR="004230D5" w:rsidTr="007A0D69">
        <w:tc>
          <w:tcPr>
            <w:tcW w:w="9913" w:type="dxa"/>
            <w:gridSpan w:val="4"/>
            <w:shd w:val="pct25" w:color="auto" w:fill="auto"/>
          </w:tcPr>
          <w:p w:rsidR="004230D5" w:rsidRDefault="004230D5" w:rsidP="007A0D69">
            <w:pPr>
              <w:ind w:right="-1"/>
              <w:jc w:val="center"/>
            </w:pPr>
            <w:r>
              <w:t>Linguagens / Frameworks</w:t>
            </w:r>
          </w:p>
        </w:tc>
      </w:tr>
      <w:tr w:rsidR="004230D5" w:rsidTr="007A0D69">
        <w:tc>
          <w:tcPr>
            <w:tcW w:w="9913" w:type="dxa"/>
            <w:gridSpan w:val="4"/>
          </w:tcPr>
          <w:p w:rsidR="004230D5" w:rsidRDefault="00FD24EC" w:rsidP="007A0D69">
            <w:pPr>
              <w:ind w:right="-1"/>
            </w:pPr>
            <w:sdt>
              <w:sdtPr>
                <w:id w:val="-165899701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33CE9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C#, Netcore</w:t>
            </w:r>
          </w:p>
          <w:p w:rsidR="004230D5" w:rsidRDefault="00FD24EC" w:rsidP="007A0D69">
            <w:pPr>
              <w:ind w:right="-1"/>
            </w:pPr>
            <w:sdt>
              <w:sdtPr>
                <w:id w:val="-76530232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33CE9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MVC, API</w:t>
            </w:r>
          </w:p>
          <w:p w:rsidR="004230D5" w:rsidRDefault="00FD24EC" w:rsidP="007A0D69">
            <w:pPr>
              <w:ind w:right="-1"/>
            </w:pPr>
            <w:sdt>
              <w:sdtPr>
                <w:id w:val="-195948513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33CE9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Javascript, Jquery</w:t>
            </w:r>
          </w:p>
          <w:p w:rsidR="004230D5" w:rsidRDefault="00FD24EC" w:rsidP="007A0D69">
            <w:pPr>
              <w:ind w:right="-1"/>
            </w:pPr>
            <w:sdt>
              <w:sdtPr>
                <w:id w:val="-166685641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230D5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230D5">
              <w:t xml:space="preserve"> Angular</w:t>
            </w:r>
          </w:p>
          <w:p w:rsidR="004230D5" w:rsidRDefault="00FD24EC" w:rsidP="007A0D69">
            <w:pPr>
              <w:ind w:right="-1"/>
            </w:pPr>
            <w:sdt>
              <w:sdtPr>
                <w:id w:val="-202847710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230D5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230D5">
              <w:t xml:space="preserve"> React, React Native</w:t>
            </w:r>
          </w:p>
          <w:p w:rsidR="004230D5" w:rsidRDefault="00FD24EC" w:rsidP="007A0D69">
            <w:pPr>
              <w:ind w:right="-1"/>
            </w:pPr>
            <w:sdt>
              <w:sdtPr>
                <w:id w:val="-154882925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230D5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230D5">
              <w:t xml:space="preserve"> Vue</w:t>
            </w:r>
          </w:p>
          <w:p w:rsidR="004230D5" w:rsidRDefault="00FD24EC" w:rsidP="007A0D69">
            <w:pPr>
              <w:ind w:right="-1"/>
            </w:pPr>
            <w:sdt>
              <w:sdtPr>
                <w:id w:val="-160795980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230D5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230D5">
              <w:t xml:space="preserve"> Nodejs</w:t>
            </w:r>
          </w:p>
          <w:p w:rsidR="004230D5" w:rsidRDefault="00FD24EC" w:rsidP="007A0D69">
            <w:pPr>
              <w:ind w:right="-1"/>
            </w:pPr>
            <w:sdt>
              <w:sdtPr>
                <w:id w:val="1528071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33CE9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Git, GitHub</w:t>
            </w:r>
          </w:p>
          <w:p w:rsidR="004230D5" w:rsidRDefault="00FD24EC" w:rsidP="007A0D69">
            <w:pPr>
              <w:ind w:right="-1"/>
            </w:pPr>
            <w:sdt>
              <w:sdtPr>
                <w:id w:val="-158305712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4230D5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230D5">
              <w:t xml:space="preserve"> T-Sql</w:t>
            </w:r>
          </w:p>
          <w:p w:rsidR="004230D5" w:rsidRDefault="00FD24EC" w:rsidP="007A0D69">
            <w:pPr>
              <w:ind w:right="-1"/>
            </w:pPr>
            <w:sdt>
              <w:sdtPr>
                <w:id w:val="-102871206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33CE9">
                  <w:rPr>
                    <w:rFonts w:ascii="MS Gothic" w:eastAsia="MS Gothic" w:hAnsi="MS Gothic" w:hint="eastAsia"/>
                  </w:rPr>
                  <w:t>☒</w:t>
                </w:r>
              </w:sdtContent>
            </w:sdt>
            <w:r w:rsidR="004230D5">
              <w:t xml:space="preserve"> Outros</w:t>
            </w:r>
          </w:p>
          <w:p w:rsidR="004230D5" w:rsidRDefault="004230D5" w:rsidP="007A0D69">
            <w:pPr>
              <w:ind w:right="-1"/>
            </w:pPr>
          </w:p>
        </w:tc>
      </w:tr>
      <w:tr w:rsidR="004230D5" w:rsidTr="007A0D69">
        <w:tc>
          <w:tcPr>
            <w:tcW w:w="9913" w:type="dxa"/>
            <w:gridSpan w:val="4"/>
            <w:shd w:val="pct25" w:color="auto" w:fill="auto"/>
          </w:tcPr>
          <w:p w:rsidR="004230D5" w:rsidRDefault="004230D5" w:rsidP="007A0D69">
            <w:pPr>
              <w:ind w:right="-1"/>
              <w:jc w:val="center"/>
            </w:pPr>
            <w:r>
              <w:t>Formação</w:t>
            </w:r>
          </w:p>
        </w:tc>
      </w:tr>
      <w:tr w:rsidR="004230D5" w:rsidTr="007A0D69">
        <w:tc>
          <w:tcPr>
            <w:tcW w:w="9913" w:type="dxa"/>
            <w:gridSpan w:val="4"/>
          </w:tcPr>
          <w:p w:rsidR="004230D5" w:rsidRPr="00457126" w:rsidRDefault="00F33CE9" w:rsidP="007A0D69">
            <w:pPr>
              <w:ind w:right="-1"/>
              <w:rPr>
                <w:i/>
              </w:rPr>
            </w:pPr>
            <w:r>
              <w:rPr>
                <w:i/>
              </w:rPr>
              <w:t xml:space="preserve">03/04 </w:t>
            </w:r>
            <w:bookmarkStart w:id="0" w:name="_GoBack"/>
            <w:bookmarkEnd w:id="0"/>
            <w:r>
              <w:rPr>
                <w:i/>
              </w:rPr>
              <w:t>Inteligência Artificial -&gt; FIAP / Técnico Informática não concluído</w:t>
            </w:r>
          </w:p>
        </w:tc>
      </w:tr>
      <w:tr w:rsidR="004230D5" w:rsidTr="007A0D69">
        <w:tc>
          <w:tcPr>
            <w:tcW w:w="9913" w:type="dxa"/>
            <w:gridSpan w:val="4"/>
            <w:shd w:val="pct25" w:color="auto" w:fill="auto"/>
          </w:tcPr>
          <w:p w:rsidR="004230D5" w:rsidRDefault="004230D5" w:rsidP="007A0D69">
            <w:pPr>
              <w:ind w:right="-1"/>
              <w:jc w:val="center"/>
            </w:pPr>
            <w:r>
              <w:t>Outros Cursos</w:t>
            </w:r>
          </w:p>
        </w:tc>
      </w:tr>
      <w:tr w:rsidR="004230D5" w:rsidTr="007A0D69">
        <w:tc>
          <w:tcPr>
            <w:tcW w:w="9913" w:type="dxa"/>
            <w:gridSpan w:val="4"/>
          </w:tcPr>
          <w:p w:rsidR="004230D5" w:rsidRPr="00457126" w:rsidRDefault="00F33CE9" w:rsidP="007A0D69">
            <w:pPr>
              <w:ind w:right="-1"/>
              <w:rPr>
                <w:i/>
              </w:rPr>
            </w:pPr>
            <w:r>
              <w:rPr>
                <w:i/>
              </w:rPr>
              <w:t>.Net – DIO (Em progresso)</w:t>
            </w:r>
          </w:p>
        </w:tc>
      </w:tr>
      <w:tr w:rsidR="004230D5" w:rsidTr="007A0D69">
        <w:tc>
          <w:tcPr>
            <w:tcW w:w="9913" w:type="dxa"/>
            <w:gridSpan w:val="4"/>
            <w:shd w:val="pct25" w:color="auto" w:fill="auto"/>
          </w:tcPr>
          <w:p w:rsidR="004230D5" w:rsidRDefault="004230D5" w:rsidP="007A0D69">
            <w:pPr>
              <w:ind w:right="-1"/>
              <w:jc w:val="center"/>
            </w:pPr>
            <w:r>
              <w:t>GitHub</w:t>
            </w:r>
          </w:p>
        </w:tc>
      </w:tr>
      <w:tr w:rsidR="004230D5" w:rsidTr="007A0D69">
        <w:tc>
          <w:tcPr>
            <w:tcW w:w="9913" w:type="dxa"/>
            <w:gridSpan w:val="4"/>
          </w:tcPr>
          <w:p w:rsidR="004230D5" w:rsidRDefault="00F33CE9" w:rsidP="007A0D69">
            <w:pPr>
              <w:ind w:right="-1"/>
            </w:pPr>
            <w:hyperlink r:id="rId11" w:tgtFrame="_blank" w:tooltip="https://github.com/caiosalesi/" w:history="1">
              <w:r>
                <w:rPr>
                  <w:rStyle w:val="Hyperlink"/>
                </w:rPr>
                <w:t>https://github.com/CaioSalesi/</w:t>
              </w:r>
            </w:hyperlink>
          </w:p>
        </w:tc>
      </w:tr>
      <w:tr w:rsidR="004230D5" w:rsidTr="007A0D69">
        <w:tc>
          <w:tcPr>
            <w:tcW w:w="9913" w:type="dxa"/>
            <w:gridSpan w:val="4"/>
            <w:shd w:val="pct25" w:color="auto" w:fill="auto"/>
          </w:tcPr>
          <w:p w:rsidR="004230D5" w:rsidRDefault="004230D5" w:rsidP="007A0D69">
            <w:pPr>
              <w:ind w:right="-1"/>
              <w:jc w:val="center"/>
            </w:pPr>
            <w:r>
              <w:t>LinkedIn</w:t>
            </w:r>
          </w:p>
        </w:tc>
      </w:tr>
      <w:tr w:rsidR="004230D5" w:rsidTr="007A0D69">
        <w:tc>
          <w:tcPr>
            <w:tcW w:w="9913" w:type="dxa"/>
            <w:gridSpan w:val="4"/>
          </w:tcPr>
          <w:p w:rsidR="004230D5" w:rsidRDefault="00F33CE9" w:rsidP="007A0D69">
            <w:pPr>
              <w:ind w:right="-1"/>
            </w:pPr>
            <w:r w:rsidRPr="00F33CE9">
              <w:t>https://www.linkedin.com/in/caio-salesi/</w:t>
            </w:r>
          </w:p>
        </w:tc>
      </w:tr>
    </w:tbl>
    <w:p w:rsidR="001C66AD" w:rsidRDefault="001C66AD" w:rsidP="00D4176C">
      <w:pPr>
        <w:ind w:right="-1"/>
      </w:pPr>
    </w:p>
    <w:p w:rsidR="00594306" w:rsidRDefault="00594306" w:rsidP="00594306">
      <w:pPr>
        <w:ind w:right="-1"/>
        <w:jc w:val="center"/>
      </w:pPr>
    </w:p>
    <w:sectPr w:rsidR="00594306" w:rsidSect="003F3FDA">
      <w:headerReference w:type="default" r:id="rId12"/>
      <w:footerReference w:type="default" r:id="rId13"/>
      <w:pgSz w:w="11906" w:h="16838" w:code="9"/>
      <w:pgMar w:top="1800" w:right="849" w:bottom="1440" w:left="1134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D24EC" w:rsidRDefault="00FD24EC" w:rsidP="001C66AD">
      <w:pPr>
        <w:spacing w:after="0" w:line="240" w:lineRule="auto"/>
      </w:pPr>
      <w:r>
        <w:separator/>
      </w:r>
    </w:p>
  </w:endnote>
  <w:endnote w:type="continuationSeparator" w:id="0">
    <w:p w:rsidR="00FD24EC" w:rsidRDefault="00FD24EC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C62C542-10FE-4FB6-806E-C00D39A07364}"/>
    <w:embedBold r:id="rId2" w:fontKey="{CD5B1FC5-F700-4D2B-8673-57C4852426E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558BDF9D-66B5-42FC-B192-407C1994F6EE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3E55917A-96F2-4311-99F0-A497214E6342}"/>
    <w:embedBold r:id="rId5" w:fontKey="{5A25B730-8F23-43D5-B543-A262F2D6D7A4}"/>
    <w:embedItalic r:id="rId6" w:fontKey="{9045BA25-D2EE-45F4-B16B-297ECBA8913E}"/>
    <w:embedBoldItalic r:id="rId7" w:fontKey="{1F59C4F2-4045-473A-AA28-17E9F577A2E2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ED1B9218-80CC-4B16-94FF-48B856438330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9" w:subsetted="1" w:fontKey="{928CFC88-1B4D-4F56-A7D4-DDC0535B0F3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</w:rPr>
      <w:id w:val="-1525929544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:rsidR="00E5666D" w:rsidRDefault="00E5666D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>
                      <wp:simplePos x="0" y="0"/>
                      <wp:positionH relativeFrom="margin">
                        <wp:posOffset>5875020</wp:posOffset>
                      </wp:positionH>
                      <wp:positionV relativeFrom="bottomMargin">
                        <wp:posOffset>295910</wp:posOffset>
                      </wp:positionV>
                      <wp:extent cx="397510" cy="397510"/>
                      <wp:effectExtent l="0" t="0" r="2540" b="2540"/>
                      <wp:wrapNone/>
                      <wp:docPr id="16" name="Elips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7510" cy="39751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E5666D" w:rsidRPr="00E5666D" w:rsidRDefault="00E5666D" w:rsidP="00D4176C">
                                  <w:pPr>
                                    <w:pStyle w:val="Rodap"/>
                                    <w:spacing w:line="220" w:lineRule="exact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32"/>
                                    </w:rPr>
                                  </w:pPr>
                                  <w:r w:rsidRPr="00E5666D">
                                    <w:rPr>
                                      <w:color w:val="auto"/>
                                      <w:sz w:val="20"/>
                                      <w:szCs w:val="22"/>
                                    </w:rPr>
                                    <w:fldChar w:fldCharType="begin"/>
                                  </w:r>
                                  <w:r w:rsidRPr="00E5666D">
                                    <w:rPr>
                                      <w:sz w:val="16"/>
                                    </w:rPr>
                                    <w:instrText>PAGE    \* MERGEFORMAT</w:instrText>
                                  </w:r>
                                  <w:r w:rsidRPr="00E5666D">
                                    <w:rPr>
                                      <w:color w:val="auto"/>
                                      <w:sz w:val="20"/>
                                      <w:szCs w:val="22"/>
                                    </w:rPr>
                                    <w:fldChar w:fldCharType="separate"/>
                                  </w:r>
                                  <w:r w:rsidRPr="00E5666D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32"/>
                                      <w:lang w:val="pt-BR"/>
                                    </w:rPr>
                                    <w:t>2</w:t>
                                  </w:r>
                                  <w:r w:rsidRPr="00E5666D"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28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16" o:spid="_x0000_s1195" style="position:absolute;margin-left:462.6pt;margin-top:23.3pt;width:31.3pt;height:31.3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" fillcolor="#40618b" stroked="f">
                      <v:textbox>
                        <w:txbxContent>
                          <w:p w:rsidR="00E5666D" w:rsidRPr="00E5666D" w:rsidRDefault="00E5666D" w:rsidP="00D4176C">
                            <w:pPr>
                              <w:pStyle w:val="Rodap"/>
                              <w:spacing w:line="220" w:lineRule="exact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32"/>
                              </w:rPr>
                            </w:pPr>
                            <w:r w:rsidRPr="00E5666D">
                              <w:rPr>
                                <w:color w:val="auto"/>
                                <w:sz w:val="20"/>
                                <w:szCs w:val="22"/>
                              </w:rPr>
                              <w:fldChar w:fldCharType="begin"/>
                            </w:r>
                            <w:r w:rsidRPr="00E5666D">
                              <w:rPr>
                                <w:sz w:val="16"/>
                              </w:rPr>
                              <w:instrText>PAGE    \* MERGEFORMAT</w:instrText>
                            </w:r>
                            <w:r w:rsidRPr="00E5666D">
                              <w:rPr>
                                <w:color w:val="auto"/>
                                <w:sz w:val="20"/>
                                <w:szCs w:val="22"/>
                              </w:rPr>
                              <w:fldChar w:fldCharType="separate"/>
                            </w:r>
                            <w:r w:rsidRPr="00E5666D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32"/>
                                <w:lang w:val="pt-BR"/>
                              </w:rPr>
                              <w:t>2</w:t>
                            </w:r>
                            <w:r w:rsidRPr="00E5666D"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E5666D" w:rsidRDefault="00E5666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D24EC" w:rsidRDefault="00FD24EC" w:rsidP="001C66AD">
      <w:pPr>
        <w:spacing w:after="0" w:line="240" w:lineRule="auto"/>
      </w:pPr>
      <w:r>
        <w:separator/>
      </w:r>
    </w:p>
  </w:footnote>
  <w:footnote w:type="continuationSeparator" w:id="0">
    <w:p w:rsidR="00FD24EC" w:rsidRDefault="00FD24EC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1D42" w:rsidRDefault="00684A7A" w:rsidP="005F1D42">
    <w:pPr>
      <w:pStyle w:val="Cabealho"/>
      <w:spacing w:after="0"/>
      <w:rPr>
        <w:lang w:val="pt-BR"/>
      </w:rPr>
    </w:pPr>
    <w:r>
      <mc:AlternateContent>
        <mc:Choice Requires="wps">
          <w:drawing>
            <wp:anchor distT="0" distB="0" distL="114300" distR="114300" simplePos="0" relativeHeight="251682816" behindDoc="1" locked="0" layoutInCell="1" allowOverlap="1" wp14:anchorId="1A23BDA4" wp14:editId="682F06AE">
              <wp:simplePos x="0" y="0"/>
              <wp:positionH relativeFrom="rightMargin">
                <wp:posOffset>-1325245</wp:posOffset>
              </wp:positionH>
              <wp:positionV relativeFrom="paragraph">
                <wp:posOffset>0</wp:posOffset>
              </wp:positionV>
              <wp:extent cx="1838325" cy="314325"/>
              <wp:effectExtent l="0" t="0" r="9525" b="9525"/>
              <wp:wrapTight wrapText="bothSides">
                <wp:wrapPolygon edited="0">
                  <wp:start x="0" y="0"/>
                  <wp:lineTo x="0" y="20945"/>
                  <wp:lineTo x="21488" y="20945"/>
                  <wp:lineTo x="21488" y="0"/>
                  <wp:lineTo x="0" y="0"/>
                </wp:wrapPolygon>
              </wp:wrapTight>
              <wp:docPr id="26" name="Retângulo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38325" cy="314325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84A7A" w:rsidRDefault="00594306" w:rsidP="00594306">
                          <w:pPr>
                            <w:pStyle w:val="Cabealho"/>
                            <w:spacing w:after="0"/>
                            <w:jc w:val="center"/>
                          </w:pPr>
                          <w:r>
                            <w:rPr>
                              <w:lang w:val="pt-BR"/>
                            </w:rPr>
                            <w:t xml:space="preserve">   </w:t>
                          </w:r>
                          <w:r w:rsidR="004230D5">
                            <w:rPr>
                              <w:lang w:val="pt-BR"/>
                            </w:rPr>
                            <w:t>Cadastro</w:t>
                          </w:r>
                        </w:p>
                      </w:txbxContent>
                    </wps:txbx>
                    <wps:bodyPr vert="horz" wrap="square" lIns="91440" tIns="45720" rIns="91440" bIns="45720" numCol="1" anchor="t" anchorCtr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A23BDA4" id="Retângulo 26" o:spid="_x0000_s1026" style="position:absolute;margin-left:-104.35pt;margin-top:0;width:144.75pt;height:24.75pt;z-index:-2516336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" fillcolor="#4cbabf [3205]" stroked="f">
              <v:textbox>
                <w:txbxContent>
                  <w:p w:rsidR="00684A7A" w:rsidRDefault="00594306" w:rsidP="00594306">
                    <w:pPr>
                      <w:pStyle w:val="Cabealho"/>
                      <w:spacing w:after="0"/>
                      <w:jc w:val="center"/>
                    </w:pPr>
                    <w:r>
                      <w:rPr>
                        <w:lang w:val="pt-BR"/>
                      </w:rPr>
                      <w:t xml:space="preserve">   </w:t>
                    </w:r>
                    <w:r w:rsidR="004230D5">
                      <w:rPr>
                        <w:lang w:val="pt-BR"/>
                      </w:rPr>
                      <w:t>Cadastro</w:t>
                    </w:r>
                  </w:p>
                </w:txbxContent>
              </v:textbox>
              <w10:wrap type="tight" anchorx="margin"/>
            </v:rect>
          </w:pict>
        </mc:Fallback>
      </mc:AlternateContent>
    </w:r>
    <w:r w:rsidR="002936C2">
      <w:rPr>
        <w:lang w:val="pt-BR" w:bidi="pt-BR"/>
      </w:rPr>
      <w:drawing>
        <wp:inline distT="0" distB="0" distL="0" distR="0">
          <wp:extent cx="1533525" cy="219075"/>
          <wp:effectExtent l="0" t="0" r="9525" b="952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rogen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33525" cy="2190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691944"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21590" b="0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666D" w:rsidRDefault="00820F4B" w:rsidP="00820F4B">
                            <w:r>
                              <w:t xml:space="preserve">            </w:t>
                            </w:r>
                            <w:r w:rsidR="00E5666D">
                              <w:t>Tecnologia e Informação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0225C6">
                            <w:pPr>
                              <w:pStyle w:val="NormalWeb"/>
                              <w:spacing w:before="0" w:beforeAutospacing="0" w:after="0" w:afterAutospacing="0"/>
                              <w:ind w:left="648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7" style="position:absolute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WYli4AAMh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">
              <v:group id="Grupo 1024" o:spid="_x0000_s1028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9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30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" fillcolor="#002060" stroked="f"/>
                <v:rect id="Retângulo 2090" o:spid="_x0000_s1031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2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>
                <v:textbox>
                  <w:txbxContent>
                    <w:p w:rsidR="00E5666D" w:rsidRDefault="00820F4B" w:rsidP="00820F4B">
                      <w:r>
                        <w:t xml:space="preserve">            </w:t>
                      </w:r>
                      <w:r w:rsidR="00E5666D">
                        <w:t>Tecnologia e Informação</w:t>
                      </w:r>
                    </w:p>
                  </w:txbxContent>
                </v:textbox>
              </v:rect>
              <v:rect id="Retângulo 2092" o:spid="_x0000_s1033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" fillcolor="#002060" stroked="f"/>
              <v:rect id="Retângulo 2093" o:spid="_x0000_s1034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0225C6">
                      <w:pPr>
                        <w:pStyle w:val="NormalWeb"/>
                        <w:spacing w:before="0" w:beforeAutospacing="0" w:after="0" w:afterAutospacing="0"/>
                        <w:ind w:left="648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5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6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7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8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9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40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1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2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3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4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5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6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7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8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9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50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1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2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3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4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5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6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7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8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9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60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1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2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3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4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5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6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7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8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9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70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1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2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3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4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5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6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7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8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9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80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1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2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3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4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5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6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7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8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9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90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1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2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3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4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5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6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7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8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9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100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1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2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3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4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5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6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7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8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9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10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1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2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3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4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5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6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7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8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9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20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1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2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3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4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5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6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7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8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9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30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1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2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3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4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5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6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7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8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9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40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1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2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3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4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5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6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7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8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9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50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1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2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3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4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5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6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7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8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9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60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1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2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3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4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5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6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7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8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9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70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1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2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3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4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5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6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7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8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9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80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1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2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3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4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5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6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7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8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9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90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1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2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3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4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  <w:r w:rsidR="002936C2">
      <w:rPr>
        <w:lang w:val="pt-BR"/>
      </w:rPr>
      <w:t xml:space="preserve">       </w:t>
    </w:r>
    <w:r w:rsidR="004230D5">
      <w:rPr>
        <w:lang w:val="pt-BR"/>
      </w:rPr>
      <w:t xml:space="preserve">     Programa Jovem Aprendiz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0D5"/>
    <w:rsid w:val="00020F8E"/>
    <w:rsid w:val="000225C6"/>
    <w:rsid w:val="00040BA0"/>
    <w:rsid w:val="00052382"/>
    <w:rsid w:val="0006568A"/>
    <w:rsid w:val="00065ED0"/>
    <w:rsid w:val="000668CE"/>
    <w:rsid w:val="00071B1F"/>
    <w:rsid w:val="00074EB9"/>
    <w:rsid w:val="00076F0F"/>
    <w:rsid w:val="00084253"/>
    <w:rsid w:val="000D1F49"/>
    <w:rsid w:val="000D7C3A"/>
    <w:rsid w:val="000E0945"/>
    <w:rsid w:val="0014785B"/>
    <w:rsid w:val="00155063"/>
    <w:rsid w:val="001632C0"/>
    <w:rsid w:val="00163873"/>
    <w:rsid w:val="001727CA"/>
    <w:rsid w:val="00177F21"/>
    <w:rsid w:val="001A1B43"/>
    <w:rsid w:val="001B0B3A"/>
    <w:rsid w:val="001C171C"/>
    <w:rsid w:val="001C66AD"/>
    <w:rsid w:val="001D38B2"/>
    <w:rsid w:val="001E7FCD"/>
    <w:rsid w:val="001F3377"/>
    <w:rsid w:val="00227C9D"/>
    <w:rsid w:val="00250C2A"/>
    <w:rsid w:val="002936C2"/>
    <w:rsid w:val="002C56E6"/>
    <w:rsid w:val="00325FAF"/>
    <w:rsid w:val="00361E11"/>
    <w:rsid w:val="003F3FDA"/>
    <w:rsid w:val="0040090B"/>
    <w:rsid w:val="004230D5"/>
    <w:rsid w:val="00430B96"/>
    <w:rsid w:val="00433D57"/>
    <w:rsid w:val="00457126"/>
    <w:rsid w:val="0046302A"/>
    <w:rsid w:val="00487D2D"/>
    <w:rsid w:val="00493F51"/>
    <w:rsid w:val="004D5D62"/>
    <w:rsid w:val="00504AA9"/>
    <w:rsid w:val="005112D0"/>
    <w:rsid w:val="00527913"/>
    <w:rsid w:val="00533D86"/>
    <w:rsid w:val="00555681"/>
    <w:rsid w:val="00562FFB"/>
    <w:rsid w:val="0057766B"/>
    <w:rsid w:val="00577E06"/>
    <w:rsid w:val="00594306"/>
    <w:rsid w:val="005A3BF7"/>
    <w:rsid w:val="005B19F3"/>
    <w:rsid w:val="005B7627"/>
    <w:rsid w:val="005F1D42"/>
    <w:rsid w:val="005F2035"/>
    <w:rsid w:val="005F7990"/>
    <w:rsid w:val="00600AC2"/>
    <w:rsid w:val="00622682"/>
    <w:rsid w:val="0063739C"/>
    <w:rsid w:val="006419AA"/>
    <w:rsid w:val="00684A7A"/>
    <w:rsid w:val="00691944"/>
    <w:rsid w:val="006A0CB6"/>
    <w:rsid w:val="006B248A"/>
    <w:rsid w:val="006B2E3A"/>
    <w:rsid w:val="006D1B76"/>
    <w:rsid w:val="006F0FF8"/>
    <w:rsid w:val="006F2BCB"/>
    <w:rsid w:val="00703BBA"/>
    <w:rsid w:val="00727403"/>
    <w:rsid w:val="007466B2"/>
    <w:rsid w:val="00770F25"/>
    <w:rsid w:val="007742D4"/>
    <w:rsid w:val="007B0A85"/>
    <w:rsid w:val="007B2E52"/>
    <w:rsid w:val="007C6A52"/>
    <w:rsid w:val="007F611D"/>
    <w:rsid w:val="00801976"/>
    <w:rsid w:val="008119CC"/>
    <w:rsid w:val="0082043E"/>
    <w:rsid w:val="00820F4B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B296C"/>
    <w:rsid w:val="009B3DEA"/>
    <w:rsid w:val="009C4C70"/>
    <w:rsid w:val="009F49EA"/>
    <w:rsid w:val="009F619A"/>
    <w:rsid w:val="009F6DDE"/>
    <w:rsid w:val="00A16B6E"/>
    <w:rsid w:val="00A254B7"/>
    <w:rsid w:val="00A370A8"/>
    <w:rsid w:val="00A731EA"/>
    <w:rsid w:val="00A73847"/>
    <w:rsid w:val="00A90467"/>
    <w:rsid w:val="00AF4E61"/>
    <w:rsid w:val="00B208D4"/>
    <w:rsid w:val="00B27589"/>
    <w:rsid w:val="00B42EBE"/>
    <w:rsid w:val="00B7351D"/>
    <w:rsid w:val="00BD4753"/>
    <w:rsid w:val="00BD5CB1"/>
    <w:rsid w:val="00BE62EE"/>
    <w:rsid w:val="00C003BA"/>
    <w:rsid w:val="00C452A2"/>
    <w:rsid w:val="00C46878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CF43F2"/>
    <w:rsid w:val="00D05D0B"/>
    <w:rsid w:val="00D16163"/>
    <w:rsid w:val="00D4176C"/>
    <w:rsid w:val="00D50B65"/>
    <w:rsid w:val="00D571DA"/>
    <w:rsid w:val="00D90F4C"/>
    <w:rsid w:val="00DB3FAD"/>
    <w:rsid w:val="00DC7874"/>
    <w:rsid w:val="00DD40BE"/>
    <w:rsid w:val="00E54194"/>
    <w:rsid w:val="00E5621A"/>
    <w:rsid w:val="00E5666D"/>
    <w:rsid w:val="00E61C09"/>
    <w:rsid w:val="00E63340"/>
    <w:rsid w:val="00E66C3D"/>
    <w:rsid w:val="00EB263C"/>
    <w:rsid w:val="00EB3B58"/>
    <w:rsid w:val="00EC7359"/>
    <w:rsid w:val="00EE3054"/>
    <w:rsid w:val="00F00606"/>
    <w:rsid w:val="00F01256"/>
    <w:rsid w:val="00F22EE7"/>
    <w:rsid w:val="00F33CE9"/>
    <w:rsid w:val="00F4303B"/>
    <w:rsid w:val="00F470AA"/>
    <w:rsid w:val="00FA62AE"/>
    <w:rsid w:val="00FC7475"/>
    <w:rsid w:val="00FD24EC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05F0A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4230D5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  <w:style w:type="character" w:customStyle="1" w:styleId="ui-provider">
    <w:name w:val="ui-provider"/>
    <w:basedOn w:val="Fontepargpadro"/>
    <w:rsid w:val="00F33C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339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CaioSalesi/" TargetMode="Externa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yperlink" Target="mailto:cvsalarc@gmail.co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aulo.tarso\Documents\Modelos%20Personalizados%20do%20Office\Modelo%20Progen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Progen</Template>
  <TotalTime>0</TotalTime>
  <Pages>1</Pages>
  <Words>137</Words>
  <Characters>745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2024-05-14T12:19:00Z</dcterms:created>
  <dcterms:modified xsi:type="dcterms:W3CDTF">2024-05-14T12:36:00Z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